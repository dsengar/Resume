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5D1" w:rsidRDefault="001F147F">
      <w:pPr>
        <w:pStyle w:val="Title"/>
      </w:pPr>
      <w:r>
        <w:t>‍</w:t>
      </w:r>
      <w:sdt>
        <w:sdtPr>
          <w:alias w:val="Your Name"/>
          <w:tag w:val=""/>
          <w:id w:val="1246310863"/>
          <w:placeholder>
            <w:docPart w:val="E4E7E18A61DD4B4CA6473E326C4575E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724DA9">
            <w:t>Divya Sengar</w:t>
          </w:r>
        </w:sdtContent>
      </w:sdt>
    </w:p>
    <w:p w:rsidR="00271631" w:rsidRDefault="00271631" w:rsidP="00271631">
      <w:pPr>
        <w:spacing w:after="0"/>
        <w:jc w:val="both"/>
      </w:pPr>
      <w:r>
        <w:t>(571) 355-3050</w:t>
      </w:r>
      <w:r w:rsidR="001F147F">
        <w:t> </w:t>
      </w:r>
      <w:r w:rsidR="00882363">
        <w:tab/>
      </w:r>
      <w:r w:rsidR="00882363">
        <w:tab/>
      </w:r>
      <w:r w:rsidR="00882363">
        <w:tab/>
      </w:r>
      <w:r w:rsidR="00882363">
        <w:tab/>
      </w:r>
      <w:r w:rsidR="00882363">
        <w:tab/>
      </w:r>
      <w:r w:rsidR="00882363">
        <w:tab/>
      </w:r>
      <w:r w:rsidR="00882363">
        <w:tab/>
      </w:r>
      <w:r w:rsidR="00882363">
        <w:tab/>
      </w:r>
      <w:r w:rsidR="00882363">
        <w:tab/>
      </w:r>
      <w:r w:rsidR="00882363">
        <w:tab/>
        <w:t xml:space="preserve">    </w:t>
      </w:r>
    </w:p>
    <w:p w:rsidR="00882363" w:rsidRDefault="005B7ADF" w:rsidP="006C6E4F">
      <w:pPr>
        <w:spacing w:after="0"/>
        <w:jc w:val="both"/>
      </w:pPr>
      <w:r>
        <w:t>Email: divyas@vt.edu</w:t>
      </w:r>
    </w:p>
    <w:p w:rsidR="000F25D1" w:rsidRDefault="001F147F" w:rsidP="006C6E4F">
      <w:pPr>
        <w:pStyle w:val="SectionHeading"/>
        <w:spacing w:before="100" w:after="0"/>
      </w:pPr>
      <w:r>
        <w:t>Objective</w:t>
      </w:r>
    </w:p>
    <w:p w:rsidR="00882363" w:rsidRPr="005E7832" w:rsidRDefault="00882363" w:rsidP="006C6E4F">
      <w:pPr>
        <w:spacing w:after="160"/>
        <w:rPr>
          <w:sz w:val="20"/>
        </w:rPr>
      </w:pPr>
      <w:r w:rsidRPr="005E7832">
        <w:rPr>
          <w:sz w:val="20"/>
        </w:rPr>
        <w:t xml:space="preserve">To receive an internship </w:t>
      </w:r>
      <w:r w:rsidR="004B7B9F" w:rsidRPr="005E7832">
        <w:rPr>
          <w:sz w:val="20"/>
        </w:rPr>
        <w:t>or</w:t>
      </w:r>
      <w:r w:rsidR="00BA7317" w:rsidRPr="005E7832">
        <w:rPr>
          <w:sz w:val="20"/>
        </w:rPr>
        <w:t xml:space="preserve"> a</w:t>
      </w:r>
      <w:r w:rsidR="004B7B9F" w:rsidRPr="005E7832">
        <w:rPr>
          <w:sz w:val="20"/>
        </w:rPr>
        <w:t xml:space="preserve"> co-op </w:t>
      </w:r>
      <w:r w:rsidRPr="005E7832">
        <w:rPr>
          <w:sz w:val="20"/>
        </w:rPr>
        <w:t>so that I may gain experience</w:t>
      </w:r>
      <w:r w:rsidR="004B7B9F" w:rsidRPr="005E7832">
        <w:rPr>
          <w:sz w:val="20"/>
        </w:rPr>
        <w:t xml:space="preserve"> </w:t>
      </w:r>
      <w:r w:rsidR="00C74995">
        <w:rPr>
          <w:sz w:val="20"/>
        </w:rPr>
        <w:t xml:space="preserve">in the industry </w:t>
      </w:r>
      <w:r w:rsidR="004B7B9F" w:rsidRPr="005E7832">
        <w:rPr>
          <w:sz w:val="20"/>
        </w:rPr>
        <w:t xml:space="preserve">and learn </w:t>
      </w:r>
      <w:r w:rsidR="00A26A30" w:rsidRPr="005E7832">
        <w:rPr>
          <w:sz w:val="20"/>
        </w:rPr>
        <w:t xml:space="preserve">how </w:t>
      </w:r>
      <w:r w:rsidR="00EE2052" w:rsidRPr="005E7832">
        <w:rPr>
          <w:sz w:val="20"/>
        </w:rPr>
        <w:t xml:space="preserve">to apply </w:t>
      </w:r>
      <w:r w:rsidR="00A26A30" w:rsidRPr="005E7832">
        <w:rPr>
          <w:sz w:val="20"/>
        </w:rPr>
        <w:t>compu</w:t>
      </w:r>
      <w:r w:rsidR="00EE2052" w:rsidRPr="005E7832">
        <w:rPr>
          <w:sz w:val="20"/>
        </w:rPr>
        <w:t xml:space="preserve">ter science </w:t>
      </w:r>
      <w:r w:rsidR="00BA7317" w:rsidRPr="005E7832">
        <w:rPr>
          <w:sz w:val="20"/>
        </w:rPr>
        <w:t xml:space="preserve">principles </w:t>
      </w:r>
      <w:r w:rsidR="00EE2052" w:rsidRPr="005E7832">
        <w:rPr>
          <w:sz w:val="20"/>
        </w:rPr>
        <w:t xml:space="preserve">in real world </w:t>
      </w:r>
      <w:r w:rsidR="00BA7317" w:rsidRPr="005E7832">
        <w:rPr>
          <w:sz w:val="20"/>
        </w:rPr>
        <w:t>applications.</w:t>
      </w:r>
    </w:p>
    <w:p w:rsidR="000F25D1" w:rsidRDefault="001F147F" w:rsidP="000634E7">
      <w:pPr>
        <w:pStyle w:val="SectionHeading"/>
        <w:spacing w:before="0"/>
      </w:pPr>
      <w:r>
        <w:t>Education</w:t>
      </w:r>
    </w:p>
    <w:p w:rsidR="000F25D1" w:rsidRDefault="00882363">
      <w:pPr>
        <w:pStyle w:val="Subsection"/>
        <w:spacing w:before="100"/>
      </w:pPr>
      <w:r>
        <w:t>B.S. Computer SCIENCE |</w:t>
      </w:r>
      <w:r w:rsidR="001F147F">
        <w:t> </w:t>
      </w:r>
      <w:r>
        <w:t>Expected Graduation: Spring 2017</w:t>
      </w:r>
      <w:r w:rsidR="001F147F">
        <w:t> | </w:t>
      </w:r>
      <w:r w:rsidR="00A45EC0">
        <w:t>Virginia Tech, blacksburg, va</w:t>
      </w:r>
    </w:p>
    <w:p w:rsidR="000F25D1" w:rsidRPr="005E7832" w:rsidRDefault="00E50A91">
      <w:pPr>
        <w:pStyle w:val="ListBullet"/>
        <w:rPr>
          <w:sz w:val="20"/>
        </w:rPr>
      </w:pPr>
      <w:r>
        <w:rPr>
          <w:sz w:val="20"/>
        </w:rPr>
        <w:t>GPA: 3.60</w:t>
      </w:r>
      <w:r w:rsidR="00A45EC0" w:rsidRPr="005E7832">
        <w:rPr>
          <w:sz w:val="20"/>
        </w:rPr>
        <w:t>/4.0</w:t>
      </w:r>
    </w:p>
    <w:p w:rsidR="000F25D1" w:rsidRPr="005E7832" w:rsidRDefault="006268CB">
      <w:pPr>
        <w:pStyle w:val="ListBullet"/>
        <w:rPr>
          <w:sz w:val="20"/>
        </w:rPr>
      </w:pPr>
      <w:r w:rsidRPr="005E7832">
        <w:rPr>
          <w:sz w:val="20"/>
        </w:rPr>
        <w:t>Dean’s List Fall 2013, Spring 2014, Fall 2014</w:t>
      </w:r>
      <w:r w:rsidR="0074645D">
        <w:rPr>
          <w:sz w:val="20"/>
        </w:rPr>
        <w:t>, Spring 2015</w:t>
      </w:r>
    </w:p>
    <w:p w:rsidR="000F25D1" w:rsidRDefault="001F147F" w:rsidP="006C6E4F">
      <w:pPr>
        <w:pStyle w:val="SectionHeading"/>
        <w:spacing w:before="200"/>
      </w:pPr>
      <w:r>
        <w:t>Skills &amp; Abilities</w:t>
      </w:r>
    </w:p>
    <w:p w:rsidR="00A44A34" w:rsidRDefault="003F3648" w:rsidP="00B7132D">
      <w:pPr>
        <w:pStyle w:val="Subsection"/>
        <w:spacing w:before="100"/>
      </w:pPr>
      <w:r>
        <w:t>Programming Lanugages</w:t>
      </w:r>
    </w:p>
    <w:p w:rsidR="00B7132D" w:rsidRDefault="00B7132D" w:rsidP="00B7132D">
      <w:pPr>
        <w:pStyle w:val="ListBullet"/>
        <w:numPr>
          <w:ilvl w:val="0"/>
          <w:numId w:val="0"/>
        </w:numPr>
        <w:sectPr w:rsidR="00B7132D" w:rsidSect="0057497B">
          <w:footerReference w:type="default" r:id="rId9"/>
          <w:type w:val="continuous"/>
          <w:pgSz w:w="12240" w:h="15840"/>
          <w:pgMar w:top="720" w:right="720" w:bottom="720" w:left="720" w:header="720" w:footer="720" w:gutter="0"/>
          <w:pgNumType w:start="1"/>
          <w:cols w:space="720"/>
          <w:titlePg/>
          <w:docGrid w:linePitch="360"/>
        </w:sectPr>
      </w:pPr>
      <w:r w:rsidRPr="00B7132D">
        <w:rPr>
          <w:b/>
        </w:rPr>
        <w:t>Proficient With: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7132D">
        <w:rPr>
          <w:b/>
        </w:rPr>
        <w:t>Familiar With:</w:t>
      </w:r>
    </w:p>
    <w:p w:rsidR="00A44A34" w:rsidRPr="00B7132D" w:rsidRDefault="00A44A34" w:rsidP="00A44A34">
      <w:pPr>
        <w:pStyle w:val="ListBullet"/>
        <w:rPr>
          <w:b/>
          <w:sz w:val="20"/>
        </w:rPr>
      </w:pPr>
      <w:r w:rsidRPr="00B7132D">
        <w:rPr>
          <w:b/>
          <w:sz w:val="20"/>
        </w:rPr>
        <w:lastRenderedPageBreak/>
        <w:t>Java</w:t>
      </w:r>
    </w:p>
    <w:p w:rsidR="00A44A34" w:rsidRPr="005E7832" w:rsidRDefault="00A44A34" w:rsidP="00A44A34">
      <w:pPr>
        <w:pStyle w:val="ListBullet"/>
        <w:rPr>
          <w:sz w:val="20"/>
        </w:rPr>
      </w:pPr>
      <w:r w:rsidRPr="005E7832">
        <w:rPr>
          <w:sz w:val="20"/>
        </w:rPr>
        <w:t>C++</w:t>
      </w:r>
    </w:p>
    <w:p w:rsidR="00A44A34" w:rsidRPr="005E7832" w:rsidRDefault="00A44A34" w:rsidP="00A44A34">
      <w:pPr>
        <w:pStyle w:val="ListBullet"/>
        <w:rPr>
          <w:sz w:val="20"/>
        </w:rPr>
      </w:pPr>
      <w:r w:rsidRPr="005E7832">
        <w:rPr>
          <w:sz w:val="20"/>
        </w:rPr>
        <w:t>C</w:t>
      </w:r>
    </w:p>
    <w:p w:rsidR="00B7132D" w:rsidRPr="005E7832" w:rsidRDefault="00B7132D" w:rsidP="00B7132D">
      <w:pPr>
        <w:pStyle w:val="ListBullet"/>
        <w:rPr>
          <w:sz w:val="20"/>
        </w:rPr>
      </w:pPr>
      <w:r w:rsidRPr="005E7832">
        <w:rPr>
          <w:sz w:val="20"/>
        </w:rPr>
        <w:t>Linux Bash Scripting</w:t>
      </w:r>
    </w:p>
    <w:p w:rsidR="00976145" w:rsidRPr="005E7832" w:rsidRDefault="00C213CD" w:rsidP="00976145">
      <w:pPr>
        <w:pStyle w:val="ListBullet"/>
        <w:rPr>
          <w:sz w:val="20"/>
        </w:rPr>
      </w:pPr>
      <w:r>
        <w:rPr>
          <w:sz w:val="20"/>
        </w:rPr>
        <w:lastRenderedPageBreak/>
        <w:t>JavaScript</w:t>
      </w:r>
    </w:p>
    <w:p w:rsidR="00A44A34" w:rsidRPr="005E7832" w:rsidRDefault="00C24138" w:rsidP="00A44A34">
      <w:pPr>
        <w:pStyle w:val="ListBullet"/>
        <w:rPr>
          <w:sz w:val="20"/>
        </w:rPr>
      </w:pPr>
      <w:r>
        <w:rPr>
          <w:sz w:val="20"/>
        </w:rPr>
        <w:t>Python</w:t>
      </w:r>
    </w:p>
    <w:p w:rsidR="00B7132D" w:rsidRDefault="00C24138" w:rsidP="00A44A34">
      <w:pPr>
        <w:pStyle w:val="ListBullet"/>
        <w:rPr>
          <w:sz w:val="20"/>
        </w:rPr>
      </w:pPr>
      <w:r>
        <w:rPr>
          <w:sz w:val="20"/>
        </w:rPr>
        <w:t>HTML</w:t>
      </w:r>
    </w:p>
    <w:p w:rsidR="00976145" w:rsidRPr="005E7832" w:rsidRDefault="00976145" w:rsidP="00A44A34">
      <w:pPr>
        <w:pStyle w:val="ListBullet"/>
        <w:rPr>
          <w:sz w:val="20"/>
        </w:rPr>
      </w:pPr>
      <w:r w:rsidRPr="005E7832">
        <w:rPr>
          <w:sz w:val="20"/>
        </w:rPr>
        <w:t>XML</w:t>
      </w:r>
    </w:p>
    <w:p w:rsidR="00A44A34" w:rsidRPr="005E7832" w:rsidRDefault="00A44A34">
      <w:pPr>
        <w:pStyle w:val="Subsection"/>
        <w:rPr>
          <w:sz w:val="20"/>
        </w:rPr>
        <w:sectPr w:rsidR="00A44A34" w:rsidRPr="005E7832" w:rsidSect="00A44A34">
          <w:type w:val="continuous"/>
          <w:pgSz w:w="12240" w:h="15840"/>
          <w:pgMar w:top="720" w:right="720" w:bottom="720" w:left="720" w:header="720" w:footer="720" w:gutter="0"/>
          <w:pgNumType w:start="1"/>
          <w:cols w:num="2" w:space="720"/>
          <w:titlePg/>
          <w:docGrid w:linePitch="360"/>
        </w:sectPr>
      </w:pPr>
    </w:p>
    <w:p w:rsidR="000F25D1" w:rsidRDefault="001F147F" w:rsidP="002D0099">
      <w:pPr>
        <w:pStyle w:val="SectionHeading"/>
        <w:spacing w:before="100"/>
      </w:pPr>
      <w:r>
        <w:lastRenderedPageBreak/>
        <w:t>Experience</w:t>
      </w:r>
      <w:r w:rsidR="00615B2F">
        <w:t xml:space="preserve"> &amp; Projects</w:t>
      </w:r>
    </w:p>
    <w:p w:rsidR="000F25D1" w:rsidRDefault="00D57E32">
      <w:pPr>
        <w:pStyle w:val="Subsection"/>
        <w:spacing w:before="100"/>
      </w:pPr>
      <w:r>
        <w:t xml:space="preserve">Enginnering final </w:t>
      </w:r>
      <w:r w:rsidR="00A44A34">
        <w:t>Group Project</w:t>
      </w:r>
    </w:p>
    <w:p w:rsidR="000F25D1" w:rsidRPr="005E7832" w:rsidRDefault="00A44A34">
      <w:pPr>
        <w:pStyle w:val="ListBullet"/>
        <w:rPr>
          <w:sz w:val="20"/>
        </w:rPr>
      </w:pPr>
      <w:r w:rsidRPr="005E7832">
        <w:rPr>
          <w:sz w:val="20"/>
        </w:rPr>
        <w:t xml:space="preserve">Group of 6 </w:t>
      </w:r>
      <w:r w:rsidR="000961DE">
        <w:rPr>
          <w:sz w:val="20"/>
        </w:rPr>
        <w:t>engineered</w:t>
      </w:r>
      <w:r w:rsidRPr="005E7832">
        <w:rPr>
          <w:sz w:val="20"/>
        </w:rPr>
        <w:t xml:space="preserve"> a R.C. car that would be controlled </w:t>
      </w:r>
      <w:r w:rsidR="006D6F41" w:rsidRPr="005E7832">
        <w:rPr>
          <w:sz w:val="20"/>
        </w:rPr>
        <w:t>by an A</w:t>
      </w:r>
      <w:r w:rsidRPr="005E7832">
        <w:rPr>
          <w:sz w:val="20"/>
        </w:rPr>
        <w:t>ndroid phone</w:t>
      </w:r>
      <w:r w:rsidR="000961DE">
        <w:rPr>
          <w:sz w:val="20"/>
        </w:rPr>
        <w:t xml:space="preserve"> through </w:t>
      </w:r>
      <w:r w:rsidR="00C75946">
        <w:rPr>
          <w:sz w:val="20"/>
        </w:rPr>
        <w:t>Bluetooth pairing</w:t>
      </w:r>
      <w:r w:rsidR="00D57E32" w:rsidRPr="005E7832">
        <w:rPr>
          <w:sz w:val="20"/>
        </w:rPr>
        <w:t>.</w:t>
      </w:r>
    </w:p>
    <w:p w:rsidR="004B7B9F" w:rsidRPr="005E7832" w:rsidRDefault="004B7B9F">
      <w:pPr>
        <w:pStyle w:val="ListBullet"/>
        <w:rPr>
          <w:sz w:val="20"/>
        </w:rPr>
      </w:pPr>
      <w:r w:rsidRPr="005E7832">
        <w:rPr>
          <w:sz w:val="20"/>
        </w:rPr>
        <w:t xml:space="preserve">Taught myself </w:t>
      </w:r>
      <w:r w:rsidR="00B7132D">
        <w:rPr>
          <w:sz w:val="20"/>
        </w:rPr>
        <w:t>how to program with the</w:t>
      </w:r>
      <w:r w:rsidR="00A26A30" w:rsidRPr="005E7832">
        <w:rPr>
          <w:sz w:val="20"/>
        </w:rPr>
        <w:t xml:space="preserve"> </w:t>
      </w:r>
      <w:r w:rsidRPr="005E7832">
        <w:rPr>
          <w:sz w:val="20"/>
        </w:rPr>
        <w:t xml:space="preserve">Android </w:t>
      </w:r>
      <w:r w:rsidR="00B7132D">
        <w:rPr>
          <w:sz w:val="20"/>
        </w:rPr>
        <w:t xml:space="preserve">SDK and eclipse </w:t>
      </w:r>
      <w:r w:rsidRPr="005E7832">
        <w:rPr>
          <w:sz w:val="20"/>
        </w:rPr>
        <w:t>with no prior experience</w:t>
      </w:r>
      <w:r w:rsidR="00C16F06">
        <w:rPr>
          <w:sz w:val="20"/>
        </w:rPr>
        <w:t>, reducing my need to rely on classes to receive knowledge</w:t>
      </w:r>
      <w:r w:rsidRPr="005E7832">
        <w:rPr>
          <w:sz w:val="20"/>
        </w:rPr>
        <w:t>.</w:t>
      </w:r>
    </w:p>
    <w:p w:rsidR="00527D89" w:rsidRDefault="00A44A34">
      <w:pPr>
        <w:pStyle w:val="ListBullet"/>
        <w:rPr>
          <w:sz w:val="20"/>
        </w:rPr>
      </w:pPr>
      <w:r w:rsidRPr="005E7832">
        <w:rPr>
          <w:sz w:val="20"/>
        </w:rPr>
        <w:t xml:space="preserve">Designed and implemented the </w:t>
      </w:r>
      <w:r w:rsidR="00D57E32" w:rsidRPr="00527D89">
        <w:rPr>
          <w:sz w:val="20"/>
        </w:rPr>
        <w:t>entire</w:t>
      </w:r>
      <w:r w:rsidR="00D57E32" w:rsidRPr="005E7832">
        <w:rPr>
          <w:sz w:val="20"/>
        </w:rPr>
        <w:t xml:space="preserve"> </w:t>
      </w:r>
      <w:r w:rsidRPr="005E7832">
        <w:rPr>
          <w:sz w:val="20"/>
        </w:rPr>
        <w:t xml:space="preserve">Android app </w:t>
      </w:r>
      <w:r w:rsidR="00B7132D">
        <w:rPr>
          <w:sz w:val="20"/>
        </w:rPr>
        <w:t xml:space="preserve">in Java </w:t>
      </w:r>
      <w:r w:rsidR="00E073EE">
        <w:rPr>
          <w:sz w:val="20"/>
        </w:rPr>
        <w:t xml:space="preserve">through Eclipse </w:t>
      </w:r>
      <w:r w:rsidR="00D57E32" w:rsidRPr="005E7832">
        <w:rPr>
          <w:sz w:val="20"/>
        </w:rPr>
        <w:t xml:space="preserve">and </w:t>
      </w:r>
      <w:r w:rsidR="003B60C4">
        <w:rPr>
          <w:sz w:val="20"/>
        </w:rPr>
        <w:t xml:space="preserve">the hardware in </w:t>
      </w:r>
      <w:r w:rsidR="00D57E32" w:rsidRPr="005E7832">
        <w:rPr>
          <w:sz w:val="20"/>
        </w:rPr>
        <w:t>Arduino code</w:t>
      </w:r>
      <w:r w:rsidR="00C16F06">
        <w:rPr>
          <w:sz w:val="20"/>
        </w:rPr>
        <w:t>, increasing my experience with building software</w:t>
      </w:r>
      <w:r w:rsidR="003B60C4">
        <w:rPr>
          <w:sz w:val="20"/>
        </w:rPr>
        <w:t>.</w:t>
      </w:r>
    </w:p>
    <w:p w:rsidR="00A44A34" w:rsidRPr="005E7832" w:rsidRDefault="0098383C">
      <w:pPr>
        <w:pStyle w:val="ListBullet"/>
        <w:rPr>
          <w:sz w:val="20"/>
        </w:rPr>
      </w:pPr>
      <w:r>
        <w:rPr>
          <w:sz w:val="20"/>
        </w:rPr>
        <w:t>Le</w:t>
      </w:r>
      <w:r w:rsidR="00BF653C">
        <w:rPr>
          <w:sz w:val="20"/>
        </w:rPr>
        <w:t xml:space="preserve">d team members to </w:t>
      </w:r>
      <w:r w:rsidR="00371E42">
        <w:rPr>
          <w:sz w:val="20"/>
        </w:rPr>
        <w:t>construct</w:t>
      </w:r>
      <w:r w:rsidR="00BF653C">
        <w:rPr>
          <w:sz w:val="20"/>
        </w:rPr>
        <w:t xml:space="preserve"> </w:t>
      </w:r>
      <w:r w:rsidR="00371E42">
        <w:rPr>
          <w:sz w:val="20"/>
        </w:rPr>
        <w:t xml:space="preserve">the </w:t>
      </w:r>
      <w:r w:rsidR="003568C6">
        <w:rPr>
          <w:sz w:val="20"/>
        </w:rPr>
        <w:t>hardware</w:t>
      </w:r>
      <w:r w:rsidR="0014656F">
        <w:rPr>
          <w:sz w:val="20"/>
        </w:rPr>
        <w:t xml:space="preserve"> </w:t>
      </w:r>
      <w:r w:rsidR="00371E42">
        <w:rPr>
          <w:sz w:val="20"/>
        </w:rPr>
        <w:t>portion of the project</w:t>
      </w:r>
      <w:r w:rsidR="003568C6">
        <w:rPr>
          <w:sz w:val="20"/>
        </w:rPr>
        <w:t xml:space="preserve">, </w:t>
      </w:r>
      <w:r w:rsidR="007A34FB">
        <w:rPr>
          <w:sz w:val="20"/>
        </w:rPr>
        <w:t xml:space="preserve">such as setting up the </w:t>
      </w:r>
      <w:r w:rsidR="00CC367F">
        <w:rPr>
          <w:sz w:val="20"/>
        </w:rPr>
        <w:t>Arduino board with the Bluetooth peripheral to independently control two motors</w:t>
      </w:r>
      <w:r w:rsidR="00C16F06">
        <w:rPr>
          <w:sz w:val="20"/>
        </w:rPr>
        <w:t>, thereby reducing time not spent working on the project</w:t>
      </w:r>
      <w:r w:rsidR="00CC367F">
        <w:rPr>
          <w:sz w:val="20"/>
        </w:rPr>
        <w:t>.</w:t>
      </w:r>
    </w:p>
    <w:p w:rsidR="00D57E32" w:rsidRPr="005E7832" w:rsidRDefault="00D57E32">
      <w:pPr>
        <w:pStyle w:val="ListBullet"/>
        <w:rPr>
          <w:sz w:val="20"/>
        </w:rPr>
      </w:pPr>
      <w:r w:rsidRPr="005E7832">
        <w:rPr>
          <w:sz w:val="20"/>
        </w:rPr>
        <w:t xml:space="preserve">Learned to troubleshoot problems </w:t>
      </w:r>
      <w:r w:rsidR="003B60C4">
        <w:rPr>
          <w:sz w:val="20"/>
        </w:rPr>
        <w:t xml:space="preserve">such as frequent crashes and </w:t>
      </w:r>
      <w:r w:rsidR="00E073EE">
        <w:rPr>
          <w:sz w:val="20"/>
        </w:rPr>
        <w:t>poor performance from the hardware</w:t>
      </w:r>
      <w:r w:rsidR="00F67A71">
        <w:rPr>
          <w:sz w:val="20"/>
        </w:rPr>
        <w:t xml:space="preserve">, which left more time to </w:t>
      </w:r>
      <w:r w:rsidR="00D308A5">
        <w:rPr>
          <w:sz w:val="20"/>
        </w:rPr>
        <w:t>develop the app.</w:t>
      </w:r>
    </w:p>
    <w:p w:rsidR="000F25D1" w:rsidRDefault="000634E7">
      <w:pPr>
        <w:pStyle w:val="Subsection"/>
      </w:pPr>
      <w:r>
        <w:t xml:space="preserve">Software engineering </w:t>
      </w:r>
      <w:r w:rsidR="001129D4">
        <w:t>FInal</w:t>
      </w:r>
    </w:p>
    <w:p w:rsidR="000634E7" w:rsidRPr="00E50A91" w:rsidRDefault="000634E7" w:rsidP="003568C6">
      <w:pPr>
        <w:pStyle w:val="ListBullet"/>
        <w:rPr>
          <w:sz w:val="20"/>
        </w:rPr>
      </w:pPr>
      <w:r w:rsidRPr="00E50A91">
        <w:rPr>
          <w:sz w:val="20"/>
        </w:rPr>
        <w:t xml:space="preserve">Team of 3 </w:t>
      </w:r>
      <w:r w:rsidR="006D6F41" w:rsidRPr="00E50A91">
        <w:rPr>
          <w:sz w:val="20"/>
        </w:rPr>
        <w:t>constructed</w:t>
      </w:r>
      <w:r w:rsidRPr="00E50A91">
        <w:rPr>
          <w:sz w:val="20"/>
        </w:rPr>
        <w:t xml:space="preserve"> an </w:t>
      </w:r>
      <w:r w:rsidR="00E073EE" w:rsidRPr="00E50A91">
        <w:rPr>
          <w:sz w:val="20"/>
        </w:rPr>
        <w:t xml:space="preserve">Android </w:t>
      </w:r>
      <w:r w:rsidRPr="00E50A91">
        <w:rPr>
          <w:sz w:val="20"/>
        </w:rPr>
        <w:t>app</w:t>
      </w:r>
      <w:r w:rsidR="0098383C" w:rsidRPr="00E50A91">
        <w:rPr>
          <w:sz w:val="20"/>
        </w:rPr>
        <w:t>,</w:t>
      </w:r>
      <w:r w:rsidRPr="00E50A91">
        <w:rPr>
          <w:sz w:val="20"/>
        </w:rPr>
        <w:t xml:space="preserve"> capable of encrypting and decrypting strings</w:t>
      </w:r>
      <w:r w:rsidR="003568C6" w:rsidRPr="00E50A91">
        <w:rPr>
          <w:sz w:val="20"/>
        </w:rPr>
        <w:t xml:space="preserve"> of text through a caesarian cipher</w:t>
      </w:r>
      <w:r w:rsidRPr="00E50A91">
        <w:rPr>
          <w:sz w:val="20"/>
        </w:rPr>
        <w:t>.</w:t>
      </w:r>
    </w:p>
    <w:p w:rsidR="006D6F41" w:rsidRDefault="000634E7">
      <w:pPr>
        <w:pStyle w:val="ListBullet"/>
        <w:rPr>
          <w:sz w:val="20"/>
        </w:rPr>
      </w:pPr>
      <w:r w:rsidRPr="005E7832">
        <w:rPr>
          <w:sz w:val="20"/>
        </w:rPr>
        <w:t xml:space="preserve">Coordinated team members to </w:t>
      </w:r>
      <w:r w:rsidR="006D6F41" w:rsidRPr="005E7832">
        <w:rPr>
          <w:sz w:val="20"/>
        </w:rPr>
        <w:t>design</w:t>
      </w:r>
      <w:r w:rsidRPr="005E7832">
        <w:rPr>
          <w:sz w:val="20"/>
        </w:rPr>
        <w:t xml:space="preserve"> different parts </w:t>
      </w:r>
      <w:r w:rsidR="006D6F41" w:rsidRPr="005E7832">
        <w:rPr>
          <w:sz w:val="20"/>
        </w:rPr>
        <w:t>of the program</w:t>
      </w:r>
      <w:r w:rsidR="00E073EE">
        <w:rPr>
          <w:sz w:val="20"/>
        </w:rPr>
        <w:t>, such as back end and front end</w:t>
      </w:r>
      <w:r w:rsidR="00744914">
        <w:rPr>
          <w:sz w:val="20"/>
        </w:rPr>
        <w:t>, which effectively distributed the workload</w:t>
      </w:r>
      <w:r w:rsidR="006D6F41" w:rsidRPr="005E7832">
        <w:rPr>
          <w:sz w:val="20"/>
        </w:rPr>
        <w:t>.</w:t>
      </w:r>
    </w:p>
    <w:p w:rsidR="003568C6" w:rsidRPr="005E7832" w:rsidRDefault="003568C6">
      <w:pPr>
        <w:pStyle w:val="ListBullet"/>
        <w:rPr>
          <w:sz w:val="20"/>
        </w:rPr>
      </w:pPr>
      <w:r>
        <w:rPr>
          <w:sz w:val="20"/>
        </w:rPr>
        <w:t>Implemented good p</w:t>
      </w:r>
      <w:r w:rsidR="00C74995">
        <w:rPr>
          <w:sz w:val="20"/>
        </w:rPr>
        <w:t>rogramming practices that made it easy for the team to interact with</w:t>
      </w:r>
      <w:r w:rsidR="00E073EE">
        <w:rPr>
          <w:sz w:val="20"/>
        </w:rPr>
        <w:t xml:space="preserve">, such as utilizing Java doc and </w:t>
      </w:r>
      <w:r w:rsidR="006C6E4F">
        <w:rPr>
          <w:sz w:val="20"/>
        </w:rPr>
        <w:t>maintaining portability</w:t>
      </w:r>
      <w:r w:rsidR="0012260B">
        <w:rPr>
          <w:sz w:val="20"/>
        </w:rPr>
        <w:t>, to build good documentation practices</w:t>
      </w:r>
      <w:r w:rsidR="006C6E4F">
        <w:rPr>
          <w:sz w:val="20"/>
        </w:rPr>
        <w:t>.</w:t>
      </w:r>
    </w:p>
    <w:p w:rsidR="000F25D1" w:rsidRDefault="00B1720B" w:rsidP="006B51A7">
      <w:pPr>
        <w:pStyle w:val="ListBullet"/>
      </w:pPr>
      <w:r w:rsidRPr="005E7832">
        <w:rPr>
          <w:sz w:val="20"/>
        </w:rPr>
        <w:t>Managed to work under duress and time</w:t>
      </w:r>
      <w:r w:rsidR="006D6F41" w:rsidRPr="005E7832">
        <w:rPr>
          <w:sz w:val="20"/>
        </w:rPr>
        <w:t xml:space="preserve"> </w:t>
      </w:r>
      <w:r w:rsidR="006B51A7" w:rsidRPr="005E7832">
        <w:rPr>
          <w:sz w:val="20"/>
        </w:rPr>
        <w:t>limits</w:t>
      </w:r>
      <w:r w:rsidR="00744914">
        <w:rPr>
          <w:sz w:val="20"/>
        </w:rPr>
        <w:t>, thereby</w:t>
      </w:r>
      <w:r w:rsidR="0012260B">
        <w:rPr>
          <w:sz w:val="20"/>
        </w:rPr>
        <w:t xml:space="preserve"> improving my ability to work under </w:t>
      </w:r>
      <w:r w:rsidR="00C16F06">
        <w:rPr>
          <w:sz w:val="20"/>
        </w:rPr>
        <w:t>stressful environments.</w:t>
      </w:r>
    </w:p>
    <w:p w:rsidR="006B51A7" w:rsidRDefault="0074645D" w:rsidP="006B51A7">
      <w:pPr>
        <w:pStyle w:val="Subsection"/>
        <w:spacing w:before="100"/>
      </w:pPr>
      <w:r>
        <w:t>Personal Project - Pong</w:t>
      </w:r>
      <w:bookmarkStart w:id="0" w:name="_GoBack"/>
      <w:bookmarkEnd w:id="0"/>
    </w:p>
    <w:p w:rsidR="00E210DC" w:rsidRPr="005E7832" w:rsidRDefault="0074645D" w:rsidP="006B51A7">
      <w:pPr>
        <w:pStyle w:val="ListBullet"/>
        <w:rPr>
          <w:sz w:val="20"/>
        </w:rPr>
      </w:pPr>
      <w:r>
        <w:rPr>
          <w:sz w:val="20"/>
        </w:rPr>
        <w:t xml:space="preserve">Made from scratch using </w:t>
      </w:r>
      <w:r w:rsidR="002B7245">
        <w:rPr>
          <w:sz w:val="20"/>
        </w:rPr>
        <w:t>the Light Weight Java Gaming L</w:t>
      </w:r>
      <w:r w:rsidR="00C93796">
        <w:rPr>
          <w:sz w:val="20"/>
        </w:rPr>
        <w:t>ibrary</w:t>
      </w:r>
      <w:r w:rsidR="00B45ABD">
        <w:rPr>
          <w:sz w:val="20"/>
        </w:rPr>
        <w:t xml:space="preserve"> and OpenGL.</w:t>
      </w:r>
    </w:p>
    <w:p w:rsidR="006B51A7" w:rsidRDefault="002B7245" w:rsidP="006B51A7">
      <w:pPr>
        <w:pStyle w:val="ListBullet"/>
        <w:rPr>
          <w:sz w:val="20"/>
        </w:rPr>
      </w:pPr>
      <w:r>
        <w:rPr>
          <w:sz w:val="20"/>
        </w:rPr>
        <w:t xml:space="preserve">Used good design principles, separated </w:t>
      </w:r>
      <w:r w:rsidR="00B45ABD">
        <w:rPr>
          <w:sz w:val="20"/>
        </w:rPr>
        <w:t>the</w:t>
      </w:r>
      <w:r>
        <w:rPr>
          <w:sz w:val="20"/>
        </w:rPr>
        <w:t xml:space="preserve"> engine from the physical interactions as well as the </w:t>
      </w:r>
      <w:r w:rsidR="00B45ABD">
        <w:rPr>
          <w:sz w:val="20"/>
        </w:rPr>
        <w:t>graphical implementation.</w:t>
      </w:r>
    </w:p>
    <w:p w:rsidR="00696708" w:rsidRPr="005E7832" w:rsidRDefault="00696708" w:rsidP="006B51A7">
      <w:pPr>
        <w:pStyle w:val="ListBullet"/>
        <w:rPr>
          <w:sz w:val="20"/>
        </w:rPr>
      </w:pPr>
      <w:r>
        <w:rPr>
          <w:sz w:val="20"/>
        </w:rPr>
        <w:t xml:space="preserve">Finished with </w:t>
      </w:r>
      <w:r w:rsidR="00C176D0">
        <w:rPr>
          <w:sz w:val="20"/>
        </w:rPr>
        <w:t>a fully functioning game that was comprised of many moving parts</w:t>
      </w:r>
      <w:r w:rsidR="007F46AF">
        <w:rPr>
          <w:sz w:val="20"/>
        </w:rPr>
        <w:t>, improving my expertise in OOP principles</w:t>
      </w:r>
      <w:r w:rsidR="00C176D0">
        <w:rPr>
          <w:sz w:val="20"/>
        </w:rPr>
        <w:t xml:space="preserve">. </w:t>
      </w:r>
    </w:p>
    <w:p w:rsidR="006C6E4F" w:rsidRPr="006C6E4F" w:rsidRDefault="006C6E4F" w:rsidP="002D0099">
      <w:pPr>
        <w:pStyle w:val="Subsection"/>
        <w:spacing w:before="100" w:after="60"/>
        <w:rPr>
          <w:b w:val="0"/>
        </w:rPr>
      </w:pPr>
      <w:r>
        <w:t>Code Examples</w:t>
      </w:r>
      <w:r>
        <w:rPr>
          <w:caps w:val="0"/>
        </w:rPr>
        <w:t xml:space="preserve">: </w:t>
      </w:r>
      <w:r w:rsidRPr="006C6E4F">
        <w:rPr>
          <w:caps w:val="0"/>
          <w:sz w:val="24"/>
          <w:szCs w:val="24"/>
        </w:rPr>
        <w:t>http://pastebin.com/u/dsengar</w:t>
      </w:r>
    </w:p>
    <w:p w:rsidR="009B58C9" w:rsidRPr="009B58C9" w:rsidRDefault="00615B2F" w:rsidP="002D0099">
      <w:pPr>
        <w:pStyle w:val="SectionHeading"/>
        <w:spacing w:before="100"/>
      </w:pPr>
      <w:r>
        <w:t>Extracurricular Activities</w:t>
      </w:r>
    </w:p>
    <w:p w:rsidR="00615B2F" w:rsidRDefault="00B45ABD" w:rsidP="00615B2F">
      <w:pPr>
        <w:pStyle w:val="Subsection"/>
        <w:spacing w:before="100"/>
      </w:pPr>
      <w:r>
        <w:t>Research with Nimml, Fall 2015</w:t>
      </w:r>
    </w:p>
    <w:p w:rsidR="009B58C9" w:rsidRPr="009C7349" w:rsidRDefault="007F46AF" w:rsidP="009C7349">
      <w:pPr>
        <w:pStyle w:val="ListBullet"/>
        <w:rPr>
          <w:sz w:val="20"/>
        </w:rPr>
      </w:pPr>
      <w:r>
        <w:rPr>
          <w:sz w:val="20"/>
        </w:rPr>
        <w:t xml:space="preserve">Refactored </w:t>
      </w:r>
      <w:r w:rsidR="00EA6D91">
        <w:rPr>
          <w:sz w:val="20"/>
        </w:rPr>
        <w:t xml:space="preserve">existing code to separate database queries from html page edits, thereby improving reusability </w:t>
      </w:r>
      <w:r w:rsidR="009C7349">
        <w:rPr>
          <w:sz w:val="20"/>
        </w:rPr>
        <w:t>and maintainability within the system.</w:t>
      </w:r>
    </w:p>
    <w:sectPr w:rsidR="009B58C9" w:rsidRPr="009C7349" w:rsidSect="003F3648">
      <w:type w:val="continuous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4CC6" w:rsidRDefault="00CE4CC6">
      <w:pPr>
        <w:spacing w:after="0"/>
      </w:pPr>
      <w:r>
        <w:separator/>
      </w:r>
    </w:p>
  </w:endnote>
  <w:endnote w:type="continuationSeparator" w:id="0">
    <w:p w:rsidR="00CE4CC6" w:rsidRDefault="00CE4C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25D1" w:rsidRDefault="001F147F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D0099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4CC6" w:rsidRDefault="00CE4CC6">
      <w:pPr>
        <w:spacing w:after="0"/>
      </w:pPr>
      <w:r>
        <w:separator/>
      </w:r>
    </w:p>
  </w:footnote>
  <w:footnote w:type="continuationSeparator" w:id="0">
    <w:p w:rsidR="00CE4CC6" w:rsidRDefault="00CE4C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DA9"/>
    <w:rsid w:val="000634E7"/>
    <w:rsid w:val="00064A5B"/>
    <w:rsid w:val="000961DE"/>
    <w:rsid w:val="000B1250"/>
    <w:rsid w:val="000F25D1"/>
    <w:rsid w:val="001129D4"/>
    <w:rsid w:val="0012260B"/>
    <w:rsid w:val="0014656F"/>
    <w:rsid w:val="00197AAE"/>
    <w:rsid w:val="001F147F"/>
    <w:rsid w:val="00271631"/>
    <w:rsid w:val="00276FC5"/>
    <w:rsid w:val="002B7245"/>
    <w:rsid w:val="002D0099"/>
    <w:rsid w:val="002E43A6"/>
    <w:rsid w:val="002E53D6"/>
    <w:rsid w:val="00350704"/>
    <w:rsid w:val="003568C6"/>
    <w:rsid w:val="00371E42"/>
    <w:rsid w:val="003B60C4"/>
    <w:rsid w:val="003F3648"/>
    <w:rsid w:val="0041450F"/>
    <w:rsid w:val="00435BFC"/>
    <w:rsid w:val="00480FAE"/>
    <w:rsid w:val="0049182C"/>
    <w:rsid w:val="004A5488"/>
    <w:rsid w:val="004B7B9F"/>
    <w:rsid w:val="00527D89"/>
    <w:rsid w:val="00560B54"/>
    <w:rsid w:val="0057497B"/>
    <w:rsid w:val="005A0590"/>
    <w:rsid w:val="005B7ADF"/>
    <w:rsid w:val="005E7832"/>
    <w:rsid w:val="00615B2F"/>
    <w:rsid w:val="006268CB"/>
    <w:rsid w:val="00663D0B"/>
    <w:rsid w:val="00696708"/>
    <w:rsid w:val="006B51A7"/>
    <w:rsid w:val="006C6E4F"/>
    <w:rsid w:val="006D6F41"/>
    <w:rsid w:val="007204ED"/>
    <w:rsid w:val="00724DA9"/>
    <w:rsid w:val="00744914"/>
    <w:rsid w:val="0074645D"/>
    <w:rsid w:val="00752315"/>
    <w:rsid w:val="00772EFA"/>
    <w:rsid w:val="0078236B"/>
    <w:rsid w:val="007A34FB"/>
    <w:rsid w:val="007F46AF"/>
    <w:rsid w:val="00861815"/>
    <w:rsid w:val="00882363"/>
    <w:rsid w:val="00976145"/>
    <w:rsid w:val="0098383C"/>
    <w:rsid w:val="00992E9C"/>
    <w:rsid w:val="009B58C9"/>
    <w:rsid w:val="009C7349"/>
    <w:rsid w:val="009C7F03"/>
    <w:rsid w:val="009F7ACB"/>
    <w:rsid w:val="00A061CE"/>
    <w:rsid w:val="00A26A30"/>
    <w:rsid w:val="00A44A34"/>
    <w:rsid w:val="00A45EC0"/>
    <w:rsid w:val="00AB1AE9"/>
    <w:rsid w:val="00B027C9"/>
    <w:rsid w:val="00B1720B"/>
    <w:rsid w:val="00B45ABD"/>
    <w:rsid w:val="00B7132D"/>
    <w:rsid w:val="00BA5DCA"/>
    <w:rsid w:val="00BA7317"/>
    <w:rsid w:val="00BF653C"/>
    <w:rsid w:val="00C16F06"/>
    <w:rsid w:val="00C176D0"/>
    <w:rsid w:val="00C213CD"/>
    <w:rsid w:val="00C24138"/>
    <w:rsid w:val="00C74995"/>
    <w:rsid w:val="00C75946"/>
    <w:rsid w:val="00C93796"/>
    <w:rsid w:val="00CC367F"/>
    <w:rsid w:val="00CE4CC6"/>
    <w:rsid w:val="00CF6704"/>
    <w:rsid w:val="00D308A5"/>
    <w:rsid w:val="00D43617"/>
    <w:rsid w:val="00D57E32"/>
    <w:rsid w:val="00D9187C"/>
    <w:rsid w:val="00E073EE"/>
    <w:rsid w:val="00E210DC"/>
    <w:rsid w:val="00E34BC5"/>
    <w:rsid w:val="00E40378"/>
    <w:rsid w:val="00E50A91"/>
    <w:rsid w:val="00E9391E"/>
    <w:rsid w:val="00EA6D91"/>
    <w:rsid w:val="00EE2052"/>
    <w:rsid w:val="00F6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271B75-647E-48E9-8038-0B7F04D3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xelboyable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4E7E18A61DD4B4CA6473E326C457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46E2F-FE8A-4EA4-84B6-06C668813712}"/>
      </w:docPartPr>
      <w:docPartBody>
        <w:p w:rsidR="00CD091F" w:rsidRDefault="00805F52">
          <w:pPr>
            <w:pStyle w:val="E4E7E18A61DD4B4CA6473E326C4575E6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F52"/>
    <w:rsid w:val="00113D14"/>
    <w:rsid w:val="005203D4"/>
    <w:rsid w:val="006C21F6"/>
    <w:rsid w:val="00805F52"/>
    <w:rsid w:val="00C65800"/>
    <w:rsid w:val="00CC2AE1"/>
    <w:rsid w:val="00CD091F"/>
    <w:rsid w:val="00DC6818"/>
    <w:rsid w:val="00F6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E7E18A61DD4B4CA6473E326C4575E6">
    <w:name w:val="E4E7E18A61DD4B4CA6473E326C4575E6"/>
  </w:style>
  <w:style w:type="paragraph" w:customStyle="1" w:styleId="CB2341DBEF6847649020C7D25244A2D8">
    <w:name w:val="CB2341DBEF6847649020C7D25244A2D8"/>
  </w:style>
  <w:style w:type="paragraph" w:customStyle="1" w:styleId="D4E570D62A1E47408AC1BC86E91B6EA2">
    <w:name w:val="D4E570D62A1E47408AC1BC86E91B6EA2"/>
  </w:style>
  <w:style w:type="paragraph" w:customStyle="1" w:styleId="0C03C921F2D8464C8B741878A4B2911E">
    <w:name w:val="0C03C921F2D8464C8B741878A4B2911E"/>
  </w:style>
  <w:style w:type="paragraph" w:customStyle="1" w:styleId="68FEBF8F5FA14562911D41509269FD0B">
    <w:name w:val="68FEBF8F5FA14562911D41509269FD0B"/>
  </w:style>
  <w:style w:type="paragraph" w:customStyle="1" w:styleId="CEDE6113771D4F5E885431120AC8322C">
    <w:name w:val="CEDE6113771D4F5E885431120AC8322C"/>
  </w:style>
  <w:style w:type="paragraph" w:customStyle="1" w:styleId="5154E8380D264850991E0B70070C9B48">
    <w:name w:val="5154E8380D264850991E0B70070C9B48"/>
  </w:style>
  <w:style w:type="paragraph" w:customStyle="1" w:styleId="24FD42F52D084C9FAAE494C4C96CE301">
    <w:name w:val="24FD42F52D084C9FAAE494C4C96CE301"/>
  </w:style>
  <w:style w:type="paragraph" w:customStyle="1" w:styleId="985C544C06824B3999D2ABC525E018C2">
    <w:name w:val="985C544C06824B3999D2ABC525E018C2"/>
  </w:style>
  <w:style w:type="character" w:styleId="PlaceholderText">
    <w:name w:val="Placeholder Text"/>
    <w:basedOn w:val="DefaultParagraphFont"/>
    <w:uiPriority w:val="99"/>
    <w:semiHidden/>
    <w:rsid w:val="00CD091F"/>
    <w:rPr>
      <w:color w:val="808080"/>
    </w:rPr>
  </w:style>
  <w:style w:type="paragraph" w:customStyle="1" w:styleId="3319BFE33F0F4D6C9318A449D8B7772E">
    <w:name w:val="3319BFE33F0F4D6C9318A449D8B7772E"/>
  </w:style>
  <w:style w:type="paragraph" w:customStyle="1" w:styleId="2A0CF23766324B08B876D7828BF51494">
    <w:name w:val="2A0CF23766324B08B876D7828BF51494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  <w:lang w:eastAsia="en-US"/>
    </w:rPr>
  </w:style>
  <w:style w:type="paragraph" w:customStyle="1" w:styleId="0CA098B476234BF99C9CF7446C618AD5">
    <w:name w:val="0CA098B476234BF99C9CF7446C618AD5"/>
  </w:style>
  <w:style w:type="paragraph" w:customStyle="1" w:styleId="7E4906B9E4644365A3314B82A1C03D78">
    <w:name w:val="7E4906B9E4644365A3314B82A1C03D78"/>
  </w:style>
  <w:style w:type="paragraph" w:customStyle="1" w:styleId="A9719855D8E046DE9476EC110E114906">
    <w:name w:val="A9719855D8E046DE9476EC110E114906"/>
  </w:style>
  <w:style w:type="paragraph" w:customStyle="1" w:styleId="16CF2652A10F4ECC8D34C6253EBAA5F3">
    <w:name w:val="16CF2652A10F4ECC8D34C6253EBAA5F3"/>
  </w:style>
  <w:style w:type="paragraph" w:customStyle="1" w:styleId="6EF7DC345075408D9D41E8A38F43C8E3">
    <w:name w:val="6EF7DC345075408D9D41E8A38F43C8E3"/>
  </w:style>
  <w:style w:type="paragraph" w:customStyle="1" w:styleId="0FA0F650BCC4447DA582B5C508DE1E9A">
    <w:name w:val="0FA0F650BCC4447DA582B5C508DE1E9A"/>
  </w:style>
  <w:style w:type="paragraph" w:customStyle="1" w:styleId="A68634FF03BC4309A93E14F02A930E92">
    <w:name w:val="A68634FF03BC4309A93E14F02A930E92"/>
  </w:style>
  <w:style w:type="paragraph" w:customStyle="1" w:styleId="6C4F8C839BFB4E59BCE274739C93C942">
    <w:name w:val="6C4F8C839BFB4E59BCE274739C93C942"/>
    <w:rsid w:val="00CD091F"/>
  </w:style>
  <w:style w:type="paragraph" w:customStyle="1" w:styleId="D724C122F58C410DB1A0F0E6861778E1">
    <w:name w:val="D724C122F58C410DB1A0F0E6861778E1"/>
    <w:rsid w:val="00CD091F"/>
  </w:style>
  <w:style w:type="paragraph" w:customStyle="1" w:styleId="1875EE09EC394B5988A0C9A72034D0EF">
    <w:name w:val="1875EE09EC394B5988A0C9A72034D0EF"/>
    <w:rsid w:val="00CD091F"/>
  </w:style>
  <w:style w:type="paragraph" w:customStyle="1" w:styleId="E1927C6F47A74E6586A7DFF61D25EE2C">
    <w:name w:val="E1927C6F47A74E6586A7DFF61D25EE2C"/>
    <w:rsid w:val="00CD091F"/>
  </w:style>
  <w:style w:type="paragraph" w:customStyle="1" w:styleId="68424965B42749A79B87BBE10EB9A6A8">
    <w:name w:val="68424965B42749A79B87BBE10EB9A6A8"/>
    <w:rsid w:val="00CD091F"/>
  </w:style>
  <w:style w:type="paragraph" w:customStyle="1" w:styleId="B0A25724B1304D8CBB29B07E5A6CCB2A">
    <w:name w:val="B0A25724B1304D8CBB29B07E5A6CCB2A"/>
    <w:rsid w:val="00CD09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Current Address: 720 Washington St SW, Blacksburg VA, 24061-9522</CompanyAddress>
  <CompanyPhone>(571) 355-3050</CompanyPhone>
  <CompanyFax/>
  <CompanyEmail>Email: divyas@vt.edu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76F8B-5E33-4C66-9E3E-20EB362965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Resume.dotx</Template>
  <TotalTime>17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Divya Sengar</dc:creator>
  <cp:keywords/>
  <cp:lastModifiedBy>Divya Sengar</cp:lastModifiedBy>
  <cp:revision>4</cp:revision>
  <dcterms:created xsi:type="dcterms:W3CDTF">2016-01-23T01:52:00Z</dcterms:created>
  <dcterms:modified xsi:type="dcterms:W3CDTF">2016-01-23T02:09:00Z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</Properties>
</file>